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1067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91"/>
        <w:gridCol w:w="283"/>
        <w:gridCol w:w="7093"/>
      </w:tblGrid>
      <w:tr w:rsidR="005D46CF" w:rsidRPr="00F97BF5" w14:paraId="577A4C65" w14:textId="77777777" w:rsidTr="00D2351A">
        <w:trPr>
          <w:trHeight w:val="473"/>
        </w:trPr>
        <w:tc>
          <w:tcPr>
            <w:tcW w:w="3691" w:type="dxa"/>
            <w:vMerge w:val="restart"/>
          </w:tcPr>
          <w:p w14:paraId="17E1C3DD" w14:textId="77777777" w:rsidR="005D46CF" w:rsidRPr="00D81E69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6"/>
                <w:szCs w:val="6"/>
                <w:lang w:val="en-CA"/>
              </w:rPr>
            </w:pPr>
          </w:p>
          <w:p w14:paraId="17400D4A" w14:textId="0F4A939F" w:rsidR="005D46CF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  <w:p w14:paraId="3B0DF608" w14:textId="3CB0451C" w:rsidR="005D46CF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  <w:p w14:paraId="51581A17" w14:textId="3BEDB2CE" w:rsidR="005D46CF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  <w:p w14:paraId="28F1697F" w14:textId="5068ECC0" w:rsidR="005D46CF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  <w:p w14:paraId="644F63C1" w14:textId="54B2D36E" w:rsidR="005D46CF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  <w:p w14:paraId="2BD38946" w14:textId="023F7207" w:rsidR="005D46CF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  <w:p w14:paraId="570626DF" w14:textId="57195CE8" w:rsidR="005D46CF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11"/>
                <w:szCs w:val="11"/>
                <w:lang w:val="en-CA"/>
              </w:rPr>
            </w:pPr>
          </w:p>
          <w:p w14:paraId="030E234D" w14:textId="0B7028D2" w:rsidR="005D46CF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4"/>
                <w:szCs w:val="4"/>
                <w:lang w:val="en-CA"/>
              </w:rPr>
            </w:pPr>
          </w:p>
          <w:p w14:paraId="68DAA839" w14:textId="27748BCB" w:rsidR="00013932" w:rsidRDefault="00013932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4"/>
                <w:szCs w:val="4"/>
                <w:lang w:val="en-CA"/>
              </w:rPr>
            </w:pPr>
          </w:p>
          <w:p w14:paraId="3D23B29A" w14:textId="1D879F34" w:rsidR="00013932" w:rsidRDefault="00013932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4"/>
                <w:szCs w:val="4"/>
                <w:lang w:val="en-CA"/>
              </w:rPr>
            </w:pPr>
          </w:p>
          <w:p w14:paraId="76F35EE3" w14:textId="718C11DD" w:rsidR="00013932" w:rsidRDefault="00013932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4"/>
                <w:szCs w:val="4"/>
                <w:lang w:val="en-CA"/>
              </w:rPr>
            </w:pPr>
          </w:p>
          <w:p w14:paraId="25963E9A" w14:textId="0FEC6267" w:rsidR="00013932" w:rsidRDefault="00013932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4"/>
                <w:szCs w:val="4"/>
                <w:lang w:val="en-CA"/>
              </w:rPr>
            </w:pPr>
          </w:p>
          <w:p w14:paraId="7A87D5B1" w14:textId="481DE40E" w:rsidR="00013932" w:rsidRDefault="00013932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4"/>
                <w:szCs w:val="4"/>
                <w:lang w:val="en-CA"/>
              </w:rPr>
            </w:pPr>
          </w:p>
          <w:p w14:paraId="3DC2D78F" w14:textId="77777777" w:rsidR="00013932" w:rsidRPr="005D46CF" w:rsidRDefault="00013932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4"/>
                <w:szCs w:val="4"/>
                <w:lang w:val="en-CA"/>
              </w:rPr>
            </w:pPr>
          </w:p>
          <w:tbl>
            <w:tblPr>
              <w:tblStyle w:val="TableGrid"/>
              <w:tblW w:w="413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86"/>
              <w:gridCol w:w="3544"/>
            </w:tblGrid>
            <w:tr w:rsidR="005D46CF" w14:paraId="239955EB" w14:textId="77777777" w:rsidTr="00D81E69">
              <w:tc>
                <w:tcPr>
                  <w:tcW w:w="4130" w:type="dxa"/>
                  <w:gridSpan w:val="2"/>
                  <w:tcBorders>
                    <w:bottom w:val="single" w:sz="12" w:space="0" w:color="auto"/>
                  </w:tcBorders>
                </w:tcPr>
                <w:p w14:paraId="144B30BC" w14:textId="70A80D71" w:rsidR="005D46CF" w:rsidRPr="00E52088" w:rsidRDefault="005D46CF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Arial" w:hAnsi="Arial" w:cs="Arial"/>
                      <w:b/>
                      <w:bCs/>
                      <w:szCs w:val="18"/>
                    </w:rPr>
                  </w:pPr>
                  <w:r w:rsidRPr="00E52088">
                    <w:rPr>
                      <w:rFonts w:ascii="Constantia" w:hAnsi="Constantia" w:cs="Mongolian Baiti"/>
                      <w:b/>
                      <w:bCs/>
                      <w:caps/>
                      <w:spacing w:val="20"/>
                      <w:sz w:val="32"/>
                      <w:szCs w:val="40"/>
                    </w:rPr>
                    <w:t>Contact</w:t>
                  </w:r>
                </w:p>
              </w:tc>
            </w:tr>
            <w:tr w:rsidR="005D46CF" w14:paraId="3F1ECC19" w14:textId="77777777" w:rsidTr="00DE3AC9">
              <w:tc>
                <w:tcPr>
                  <w:tcW w:w="586" w:type="dxa"/>
                  <w:vAlign w:val="center"/>
                </w:tcPr>
                <w:p w14:paraId="72AB1E8C" w14:textId="4149051A" w:rsidR="005D46CF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 wp14:anchorId="1DF28CCF" wp14:editId="2FB24702">
                        <wp:extent cx="144000" cy="144000"/>
                        <wp:effectExtent l="0" t="0" r="8890" b="889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4" w:type="dxa"/>
                  <w:tcBorders>
                    <w:top w:val="single" w:sz="12" w:space="0" w:color="auto"/>
                    <w:left w:val="nil"/>
                  </w:tcBorders>
                  <w:vAlign w:val="center"/>
                </w:tcPr>
                <w:p w14:paraId="29BFD36D" w14:textId="77777777" w:rsidR="005D46CF" w:rsidRPr="00EB69EA" w:rsidRDefault="005D46CF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Times New Roman" w:hAnsi="Times New Roman" w:cs="Times New Roman"/>
                      <w:spacing w:val="10"/>
                      <w:szCs w:val="18"/>
                    </w:rPr>
                  </w:pPr>
                  <w:r w:rsidRPr="00EB69EA">
                    <w:rPr>
                      <w:rFonts w:ascii="Times New Roman" w:hAnsi="Times New Roman" w:cs="Times New Roman"/>
                      <w:spacing w:val="10"/>
                      <w:szCs w:val="18"/>
                    </w:rPr>
                    <w:t>rani.preeti3333@gmail.com</w:t>
                  </w:r>
                </w:p>
              </w:tc>
            </w:tr>
            <w:tr w:rsidR="005D46CF" w14:paraId="607BAFCE" w14:textId="77777777" w:rsidTr="00DE3AC9">
              <w:tc>
                <w:tcPr>
                  <w:tcW w:w="586" w:type="dxa"/>
                  <w:vAlign w:val="center"/>
                </w:tcPr>
                <w:p w14:paraId="1B88AA35" w14:textId="69813029" w:rsidR="005D46CF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 wp14:anchorId="276AF378" wp14:editId="655AEA5F">
                        <wp:extent cx="144000" cy="144000"/>
                        <wp:effectExtent l="0" t="0" r="8890" b="889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4" w:type="dxa"/>
                  <w:tcBorders>
                    <w:left w:val="nil"/>
                  </w:tcBorders>
                  <w:vAlign w:val="center"/>
                </w:tcPr>
                <w:p w14:paraId="64F685E6" w14:textId="77777777" w:rsidR="005D46CF" w:rsidRPr="00EB69EA" w:rsidRDefault="005D46CF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Times New Roman" w:hAnsi="Times New Roman" w:cs="Times New Roman"/>
                      <w:spacing w:val="10"/>
                      <w:szCs w:val="18"/>
                    </w:rPr>
                  </w:pPr>
                  <w:r w:rsidRPr="00EB69EA">
                    <w:rPr>
                      <w:rFonts w:ascii="Times New Roman" w:hAnsi="Times New Roman" w:cs="Times New Roman"/>
                      <w:spacing w:val="10"/>
                      <w:szCs w:val="18"/>
                    </w:rPr>
                    <w:t>1 (236) 808-4972</w:t>
                  </w:r>
                </w:p>
              </w:tc>
            </w:tr>
            <w:tr w:rsidR="005D46CF" w14:paraId="331163DE" w14:textId="77777777" w:rsidTr="00DE3AC9">
              <w:tc>
                <w:tcPr>
                  <w:tcW w:w="586" w:type="dxa"/>
                  <w:vAlign w:val="center"/>
                </w:tcPr>
                <w:p w14:paraId="04145738" w14:textId="723A2C17" w:rsidR="005D46CF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 wp14:anchorId="4EE4142B" wp14:editId="6BDE25C3">
                        <wp:extent cx="144000" cy="144000"/>
                        <wp:effectExtent l="0" t="0" r="8890" b="889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4" w:type="dxa"/>
                  <w:tcBorders>
                    <w:left w:val="nil"/>
                  </w:tcBorders>
                  <w:vAlign w:val="center"/>
                </w:tcPr>
                <w:p w14:paraId="1B62A99B" w14:textId="77777777" w:rsidR="005D46CF" w:rsidRPr="00EB69EA" w:rsidRDefault="005D46CF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Times New Roman" w:hAnsi="Times New Roman" w:cs="Times New Roman"/>
                      <w:spacing w:val="10"/>
                      <w:szCs w:val="18"/>
                    </w:rPr>
                  </w:pPr>
                  <w:r w:rsidRPr="00EB69EA">
                    <w:rPr>
                      <w:rFonts w:ascii="Times New Roman" w:hAnsi="Times New Roman" w:cs="Times New Roman"/>
                      <w:spacing w:val="10"/>
                      <w:szCs w:val="18"/>
                    </w:rPr>
                    <w:t>Vancouver, British Columbia</w:t>
                  </w:r>
                </w:p>
              </w:tc>
            </w:tr>
            <w:tr w:rsidR="005D46CF" w14:paraId="75D34FC1" w14:textId="77777777" w:rsidTr="00DE3AC9">
              <w:tc>
                <w:tcPr>
                  <w:tcW w:w="586" w:type="dxa"/>
                  <w:vAlign w:val="center"/>
                </w:tcPr>
                <w:p w14:paraId="3D311D35" w14:textId="77777777" w:rsidR="005D46CF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right"/>
                  </w:pPr>
                  <w:r w:rsidRPr="003C3D71">
                    <w:rPr>
                      <w:rFonts w:ascii="Arial" w:hAnsi="Arial" w:cs="Arial"/>
                      <w:noProof/>
                      <w:szCs w:val="18"/>
                    </w:rPr>
                    <w:drawing>
                      <wp:inline distT="0" distB="0" distL="0" distR="0" wp14:anchorId="48CC92A9" wp14:editId="445B8F38">
                        <wp:extent cx="144000" cy="144000"/>
                        <wp:effectExtent l="0" t="0" r="8890" b="8890"/>
                        <wp:docPr id="22" name="Picture 2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4" w:type="dxa"/>
                  <w:tcBorders>
                    <w:left w:val="nil"/>
                  </w:tcBorders>
                  <w:vAlign w:val="center"/>
                </w:tcPr>
                <w:p w14:paraId="203A40C4" w14:textId="77777777" w:rsidR="005D46CF" w:rsidRPr="00EB69EA" w:rsidRDefault="006B1BDD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Times New Roman" w:hAnsi="Times New Roman" w:cs="Times New Roman"/>
                      <w:spacing w:val="10"/>
                      <w:szCs w:val="18"/>
                    </w:rPr>
                  </w:pPr>
                  <w:hyperlink r:id="rId15" w:history="1">
                    <w:r w:rsidR="005D46CF" w:rsidRPr="00EB69EA">
                      <w:rPr>
                        <w:rFonts w:ascii="Times New Roman" w:hAnsi="Times New Roman" w:cs="Times New Roman"/>
                        <w:spacing w:val="10"/>
                        <w:szCs w:val="18"/>
                      </w:rPr>
                      <w:t>linkedin.com/in/Preeti-Rani</w:t>
                    </w:r>
                  </w:hyperlink>
                </w:p>
              </w:tc>
            </w:tr>
            <w:tr w:rsidR="005D46CF" w14:paraId="11E63CC8" w14:textId="77777777" w:rsidTr="00DE3AC9">
              <w:tc>
                <w:tcPr>
                  <w:tcW w:w="586" w:type="dxa"/>
                  <w:vAlign w:val="center"/>
                </w:tcPr>
                <w:p w14:paraId="2FC13CC0" w14:textId="368ACE84" w:rsidR="005D46CF" w:rsidRPr="003C3D71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right"/>
                    <w:rPr>
                      <w:rFonts w:ascii="Arial" w:hAnsi="Arial" w:cs="Arial"/>
                      <w:noProof/>
                      <w:szCs w:val="18"/>
                    </w:rPr>
                  </w:pPr>
                  <w:r>
                    <w:rPr>
                      <w:rFonts w:ascii="Arial" w:hAnsi="Arial" w:cs="Arial"/>
                      <w:noProof/>
                      <w:szCs w:val="18"/>
                    </w:rPr>
                    <w:drawing>
                      <wp:inline distT="0" distB="0" distL="0" distR="0" wp14:anchorId="062175EC" wp14:editId="0792280C">
                        <wp:extent cx="147600" cy="147600"/>
                        <wp:effectExtent l="0" t="0" r="5080" b="5080"/>
                        <wp:docPr id="10" name="Picture 10" descr="A close up of a logo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github.png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00" cy="14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4" w:type="dxa"/>
                  <w:tcBorders>
                    <w:left w:val="nil"/>
                  </w:tcBorders>
                  <w:vAlign w:val="center"/>
                </w:tcPr>
                <w:p w14:paraId="23446513" w14:textId="07EB7709" w:rsidR="005D46CF" w:rsidRPr="00EB69EA" w:rsidRDefault="006B1BDD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Times New Roman" w:hAnsi="Times New Roman" w:cs="Times New Roman"/>
                      <w:spacing w:val="10"/>
                      <w:szCs w:val="18"/>
                    </w:rPr>
                  </w:pPr>
                  <w:hyperlink r:id="rId17" w:history="1">
                    <w:r w:rsidR="005D46CF" w:rsidRPr="00EB69EA">
                      <w:rPr>
                        <w:rFonts w:ascii="Times New Roman" w:hAnsi="Times New Roman" w:cs="Times New Roman"/>
                        <w:spacing w:val="10"/>
                        <w:szCs w:val="18"/>
                      </w:rPr>
                      <w:t>github.com/Preeti-Rani</w:t>
                    </w:r>
                  </w:hyperlink>
                </w:p>
              </w:tc>
            </w:tr>
          </w:tbl>
          <w:p w14:paraId="32E97D2C" w14:textId="77777777" w:rsidR="005D46CF" w:rsidRDefault="005D46CF" w:rsidP="008E498E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  <w:tbl>
            <w:tblPr>
              <w:tblStyle w:val="TableGrid"/>
              <w:tblW w:w="356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65"/>
            </w:tblGrid>
            <w:tr w:rsidR="005D46CF" w:rsidRPr="003C3D71" w14:paraId="1F4D6261" w14:textId="77777777" w:rsidTr="00D81E69">
              <w:tc>
                <w:tcPr>
                  <w:tcW w:w="3565" w:type="dxa"/>
                  <w:tcBorders>
                    <w:bottom w:val="single" w:sz="12" w:space="0" w:color="auto"/>
                  </w:tcBorders>
                </w:tcPr>
                <w:p w14:paraId="4EE0C0B3" w14:textId="15E76FD2" w:rsidR="005D46CF" w:rsidRPr="003C3D71" w:rsidRDefault="005D46CF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Arial" w:hAnsi="Arial" w:cs="Arial"/>
                      <w:szCs w:val="18"/>
                    </w:rPr>
                  </w:pPr>
                  <w:r>
                    <w:rPr>
                      <w:rFonts w:ascii="Constantia" w:hAnsi="Constantia" w:cs="Mongolian Baiti"/>
                      <w:b/>
                      <w:bCs/>
                      <w:caps/>
                      <w:spacing w:val="20"/>
                      <w:sz w:val="32"/>
                      <w:szCs w:val="40"/>
                    </w:rPr>
                    <w:t>SumMAry</w:t>
                  </w:r>
                </w:p>
              </w:tc>
            </w:tr>
            <w:tr w:rsidR="005D46CF" w14:paraId="2D1138F9" w14:textId="77777777" w:rsidTr="00D81E69">
              <w:tc>
                <w:tcPr>
                  <w:tcW w:w="3565" w:type="dxa"/>
                  <w:tcBorders>
                    <w:top w:val="single" w:sz="12" w:space="0" w:color="auto"/>
                  </w:tcBorders>
                </w:tcPr>
                <w:p w14:paraId="4A3B5233" w14:textId="5D9AA3C4" w:rsidR="005D46CF" w:rsidRPr="00EB69EA" w:rsidRDefault="005D46CF" w:rsidP="00DE3AC9">
                  <w:pPr>
                    <w:pStyle w:val="ListParagraph"/>
                    <w:numPr>
                      <w:ilvl w:val="0"/>
                      <w:numId w:val="3"/>
                    </w:numPr>
                    <w:tabs>
                      <w:tab w:val="left" w:pos="990"/>
                    </w:tabs>
                    <w:spacing w:before="60" w:after="60"/>
                    <w:ind w:left="216" w:hanging="284"/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  <w:t>F</w:t>
                  </w:r>
                  <w:r w:rsidRPr="00EB69EA"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  <w:t xml:space="preserve">our years of experience in HTML, CSS, JavaScript, and </w:t>
                  </w:r>
                  <w:r w:rsidR="00061BBC"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  <w:t>WordPress</w:t>
                  </w:r>
                </w:p>
                <w:p w14:paraId="60CD4B83" w14:textId="77777777" w:rsidR="005D46CF" w:rsidRPr="00EB69EA" w:rsidRDefault="005D46CF" w:rsidP="00DE3AC9">
                  <w:pPr>
                    <w:pStyle w:val="ListParagraph"/>
                    <w:numPr>
                      <w:ilvl w:val="0"/>
                      <w:numId w:val="3"/>
                    </w:numPr>
                    <w:tabs>
                      <w:tab w:val="left" w:pos="990"/>
                    </w:tabs>
                    <w:spacing w:before="60" w:after="60"/>
                    <w:ind w:left="216" w:hanging="284"/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</w:pPr>
                  <w:r w:rsidRPr="00EB69EA"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  <w:t>Excellent in front-end development, creating a clean and responsive webpage</w:t>
                  </w:r>
                </w:p>
                <w:p w14:paraId="3ED6CA64" w14:textId="77777777" w:rsidR="005D46CF" w:rsidRPr="00EB69EA" w:rsidRDefault="005D46CF" w:rsidP="00DE3AC9">
                  <w:pPr>
                    <w:pStyle w:val="ListParagraph"/>
                    <w:numPr>
                      <w:ilvl w:val="0"/>
                      <w:numId w:val="3"/>
                    </w:numPr>
                    <w:tabs>
                      <w:tab w:val="left" w:pos="990"/>
                    </w:tabs>
                    <w:spacing w:before="60" w:after="60"/>
                    <w:ind w:left="216" w:hanging="284"/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</w:pPr>
                  <w:r w:rsidRPr="00EB69EA"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  <w:t>Able to achieve compatibility targets while meeting or exceeding customer’s demand</w:t>
                  </w:r>
                </w:p>
                <w:p w14:paraId="511F2416" w14:textId="77777777" w:rsidR="005D46CF" w:rsidRPr="00EB69EA" w:rsidRDefault="005D46CF" w:rsidP="00DE3AC9">
                  <w:pPr>
                    <w:pStyle w:val="ListParagraph"/>
                    <w:numPr>
                      <w:ilvl w:val="0"/>
                      <w:numId w:val="3"/>
                    </w:numPr>
                    <w:tabs>
                      <w:tab w:val="left" w:pos="990"/>
                    </w:tabs>
                    <w:spacing w:before="60" w:after="60"/>
                    <w:ind w:left="216" w:hanging="284"/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</w:pPr>
                  <w:r w:rsidRPr="00EB69EA"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  <w:t>Fascinated about technology, fast learner and always keep updated to the latest technology</w:t>
                  </w:r>
                </w:p>
                <w:p w14:paraId="55D6D0B3" w14:textId="012D98B9" w:rsidR="005D46CF" w:rsidRPr="00D81E69" w:rsidRDefault="005D46CF" w:rsidP="00DE3AC9">
                  <w:pPr>
                    <w:pStyle w:val="ListParagraph"/>
                    <w:numPr>
                      <w:ilvl w:val="0"/>
                      <w:numId w:val="3"/>
                    </w:numPr>
                    <w:tabs>
                      <w:tab w:val="left" w:pos="990"/>
                    </w:tabs>
                    <w:spacing w:before="60" w:after="60"/>
                    <w:ind w:left="216" w:hanging="284"/>
                    <w:rPr>
                      <w:rFonts w:ascii="Times New Roman" w:hAnsi="Times New Roman" w:cs="Times New Roman"/>
                      <w:noProof/>
                      <w:spacing w:val="20"/>
                    </w:rPr>
                  </w:pPr>
                  <w:r w:rsidRPr="00EB69EA">
                    <w:rPr>
                      <w:rFonts w:ascii="Times New Roman" w:hAnsi="Times New Roman" w:cs="Times New Roman"/>
                      <w:noProof/>
                      <w:spacing w:val="10"/>
                      <w:szCs w:val="18"/>
                    </w:rPr>
                    <w:t>Great team player in the fast-paced environment</w:t>
                  </w:r>
                </w:p>
              </w:tc>
            </w:tr>
          </w:tbl>
          <w:p w14:paraId="286A6514" w14:textId="77777777" w:rsidR="005D46CF" w:rsidRDefault="005D46CF" w:rsidP="008E498E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  <w:tbl>
            <w:tblPr>
              <w:tblStyle w:val="TableGrid"/>
              <w:tblW w:w="370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55"/>
              <w:gridCol w:w="284"/>
              <w:gridCol w:w="850"/>
              <w:gridCol w:w="284"/>
              <w:gridCol w:w="1134"/>
            </w:tblGrid>
            <w:tr w:rsidR="005D46CF" w14:paraId="32AE89C2" w14:textId="77777777" w:rsidTr="00D81E69">
              <w:tc>
                <w:tcPr>
                  <w:tcW w:w="3707" w:type="dxa"/>
                  <w:gridSpan w:val="5"/>
                  <w:tcBorders>
                    <w:bottom w:val="single" w:sz="12" w:space="0" w:color="auto"/>
                  </w:tcBorders>
                </w:tcPr>
                <w:p w14:paraId="4A8D8831" w14:textId="77777777" w:rsidR="005D46CF" w:rsidRPr="00903E35" w:rsidRDefault="005D46CF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Times New Roman" w:hAnsi="Times New Roman" w:cs="Times New Roman"/>
                      <w:noProof/>
                      <w:spacing w:val="20"/>
                    </w:rPr>
                  </w:pPr>
                  <w:r w:rsidRPr="00903E35">
                    <w:rPr>
                      <w:rFonts w:ascii="Constantia" w:hAnsi="Constantia" w:cs="Mongolian Baiti"/>
                      <w:b/>
                      <w:bCs/>
                      <w:caps/>
                      <w:spacing w:val="20"/>
                      <w:sz w:val="32"/>
                      <w:szCs w:val="40"/>
                    </w:rPr>
                    <w:t>SKILLS</w:t>
                  </w:r>
                </w:p>
              </w:tc>
            </w:tr>
            <w:tr w:rsidR="005D46CF" w14:paraId="2C00F2BA" w14:textId="77777777" w:rsidTr="00D81E69">
              <w:tc>
                <w:tcPr>
                  <w:tcW w:w="1155" w:type="dxa"/>
                  <w:tcBorders>
                    <w:bottom w:val="single" w:sz="2" w:space="0" w:color="BFBFBF" w:themeColor="background1" w:themeShade="BF"/>
                  </w:tcBorders>
                  <w:vAlign w:val="center"/>
                </w:tcPr>
                <w:p w14:paraId="0CE3A390" w14:textId="43E57058" w:rsidR="005D46CF" w:rsidRDefault="002B3A96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bookmarkStart w:id="0" w:name="_Hlk67834966"/>
                  <w:r>
                    <w:rPr>
                      <w:rFonts w:ascii="Times New Roman" w:hAnsi="Times New Roman" w:cs="Times New Roman"/>
                      <w:noProof/>
                    </w:rPr>
                    <w:t>JavaScript</w:t>
                  </w:r>
                </w:p>
              </w:tc>
              <w:tc>
                <w:tcPr>
                  <w:tcW w:w="284" w:type="dxa"/>
                  <w:vAlign w:val="center"/>
                </w:tcPr>
                <w:p w14:paraId="140678B9" w14:textId="77777777" w:rsidR="005D46CF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850" w:type="dxa"/>
                  <w:tcBorders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57520787" w14:textId="5A11ED01" w:rsidR="005D46CF" w:rsidRDefault="002B3A96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React JS</w:t>
                  </w:r>
                </w:p>
              </w:tc>
              <w:tc>
                <w:tcPr>
                  <w:tcW w:w="284" w:type="dxa"/>
                  <w:vAlign w:val="center"/>
                </w:tcPr>
                <w:p w14:paraId="00F7BA56" w14:textId="77777777" w:rsidR="005D46CF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1134" w:type="dxa"/>
                  <w:tcBorders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3AB4251F" w14:textId="3B6662D2" w:rsidR="005D46CF" w:rsidRDefault="002B3A96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Node JS</w:t>
                  </w:r>
                </w:p>
              </w:tc>
            </w:tr>
            <w:tr w:rsidR="005D46CF" w14:paraId="4975DCE0" w14:textId="77777777" w:rsidTr="00D81E69">
              <w:tc>
                <w:tcPr>
                  <w:tcW w:w="1155" w:type="dxa"/>
                  <w:tcBorders>
                    <w:top w:val="single" w:sz="2" w:space="0" w:color="BFBFBF" w:themeColor="background1" w:themeShade="BF"/>
                    <w:bottom w:val="single" w:sz="2" w:space="0" w:color="BFBFBF" w:themeColor="background1" w:themeShade="BF"/>
                  </w:tcBorders>
                  <w:vAlign w:val="center"/>
                </w:tcPr>
                <w:p w14:paraId="3B6C8E0E" w14:textId="368E401A" w:rsidR="005D46CF" w:rsidRDefault="002B3A96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HTML</w:t>
                  </w:r>
                </w:p>
              </w:tc>
              <w:tc>
                <w:tcPr>
                  <w:tcW w:w="284" w:type="dxa"/>
                  <w:vAlign w:val="center"/>
                </w:tcPr>
                <w:p w14:paraId="4E9289AC" w14:textId="77777777" w:rsidR="005D46CF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66B87C79" w14:textId="41858895" w:rsidR="005D46CF" w:rsidRDefault="002B3A96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CSS</w:t>
                  </w:r>
                </w:p>
              </w:tc>
              <w:tc>
                <w:tcPr>
                  <w:tcW w:w="284" w:type="dxa"/>
                  <w:vAlign w:val="center"/>
                </w:tcPr>
                <w:p w14:paraId="4E8C2ADD" w14:textId="77777777" w:rsidR="005D46CF" w:rsidRDefault="005D46CF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72553241" w14:textId="43C04F5F" w:rsidR="005D46CF" w:rsidRDefault="002B3A96" w:rsidP="00DE3AC9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SASS</w:t>
                  </w:r>
                </w:p>
              </w:tc>
            </w:tr>
            <w:tr w:rsidR="002B3A96" w14:paraId="36D62803" w14:textId="77777777" w:rsidTr="00D81E69">
              <w:tc>
                <w:tcPr>
                  <w:tcW w:w="1155" w:type="dxa"/>
                  <w:tcBorders>
                    <w:top w:val="single" w:sz="2" w:space="0" w:color="BFBFBF" w:themeColor="background1" w:themeShade="BF"/>
                    <w:bottom w:val="single" w:sz="2" w:space="0" w:color="BFBFBF" w:themeColor="background1" w:themeShade="BF"/>
                  </w:tcBorders>
                  <w:vAlign w:val="center"/>
                </w:tcPr>
                <w:p w14:paraId="49A7618E" w14:textId="19D4D38E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Bootstrap</w:t>
                  </w:r>
                </w:p>
              </w:tc>
              <w:tc>
                <w:tcPr>
                  <w:tcW w:w="284" w:type="dxa"/>
                  <w:vAlign w:val="center"/>
                </w:tcPr>
                <w:p w14:paraId="355658CE" w14:textId="77777777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4C99B6F8" w14:textId="24AFAE19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SQL</w:t>
                  </w:r>
                </w:p>
              </w:tc>
              <w:tc>
                <w:tcPr>
                  <w:tcW w:w="284" w:type="dxa"/>
                  <w:vAlign w:val="center"/>
                </w:tcPr>
                <w:p w14:paraId="400D23A8" w14:textId="77777777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531DBC85" w14:textId="3BC40FF8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PostgreSQL</w:t>
                  </w:r>
                </w:p>
              </w:tc>
            </w:tr>
            <w:tr w:rsidR="002B3A96" w14:paraId="385E6915" w14:textId="77777777" w:rsidTr="00D81E69">
              <w:tc>
                <w:tcPr>
                  <w:tcW w:w="1155" w:type="dxa"/>
                  <w:tcBorders>
                    <w:top w:val="single" w:sz="2" w:space="0" w:color="BFBFBF" w:themeColor="background1" w:themeShade="BF"/>
                    <w:bottom w:val="single" w:sz="2" w:space="0" w:color="BFBFBF" w:themeColor="background1" w:themeShade="BF"/>
                  </w:tcBorders>
                  <w:vAlign w:val="center"/>
                </w:tcPr>
                <w:p w14:paraId="50C9D1EE" w14:textId="51D1D31F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jQuery</w:t>
                  </w:r>
                </w:p>
              </w:tc>
              <w:tc>
                <w:tcPr>
                  <w:tcW w:w="284" w:type="dxa"/>
                  <w:vAlign w:val="center"/>
                </w:tcPr>
                <w:p w14:paraId="6987854E" w14:textId="77777777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0F11E61E" w14:textId="799D1EE8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AJAX</w:t>
                  </w:r>
                </w:p>
              </w:tc>
              <w:tc>
                <w:tcPr>
                  <w:tcW w:w="284" w:type="dxa"/>
                  <w:vAlign w:val="center"/>
                </w:tcPr>
                <w:p w14:paraId="3CB5CC23" w14:textId="77777777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2565403F" w14:textId="13969D02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Express</w:t>
                  </w:r>
                </w:p>
              </w:tc>
            </w:tr>
            <w:tr w:rsidR="002B3A96" w14:paraId="0125C488" w14:textId="77777777" w:rsidTr="00D81E69">
              <w:tc>
                <w:tcPr>
                  <w:tcW w:w="1155" w:type="dxa"/>
                  <w:tcBorders>
                    <w:top w:val="single" w:sz="2" w:space="0" w:color="BFBFBF" w:themeColor="background1" w:themeShade="BF"/>
                    <w:bottom w:val="single" w:sz="2" w:space="0" w:color="BFBFBF" w:themeColor="background1" w:themeShade="BF"/>
                  </w:tcBorders>
                  <w:vAlign w:val="center"/>
                </w:tcPr>
                <w:p w14:paraId="3457D35B" w14:textId="5395CED2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WordPress</w:t>
                  </w:r>
                </w:p>
              </w:tc>
              <w:tc>
                <w:tcPr>
                  <w:tcW w:w="284" w:type="dxa"/>
                  <w:vAlign w:val="center"/>
                </w:tcPr>
                <w:p w14:paraId="285408B3" w14:textId="77777777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3ADE8F2C" w14:textId="2F6F4774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Ruby</w:t>
                  </w:r>
                </w:p>
              </w:tc>
              <w:tc>
                <w:tcPr>
                  <w:tcW w:w="284" w:type="dxa"/>
                  <w:vAlign w:val="center"/>
                </w:tcPr>
                <w:p w14:paraId="07276427" w14:textId="18CA0C22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0D39E57E" w14:textId="19C3284E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Magento</w:t>
                  </w:r>
                </w:p>
              </w:tc>
            </w:tr>
            <w:tr w:rsidR="002B3A96" w14:paraId="1D19AC9B" w14:textId="77777777" w:rsidTr="00D81E69">
              <w:tc>
                <w:tcPr>
                  <w:tcW w:w="1155" w:type="dxa"/>
                  <w:tcBorders>
                    <w:top w:val="single" w:sz="2" w:space="0" w:color="BFBFBF" w:themeColor="background1" w:themeShade="BF"/>
                    <w:bottom w:val="single" w:sz="2" w:space="0" w:color="BFBFBF" w:themeColor="background1" w:themeShade="BF"/>
                  </w:tcBorders>
                  <w:vAlign w:val="center"/>
                </w:tcPr>
                <w:p w14:paraId="5B5F6D03" w14:textId="7EB13BDF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Git/GitHub</w:t>
                  </w:r>
                </w:p>
              </w:tc>
              <w:tc>
                <w:tcPr>
                  <w:tcW w:w="284" w:type="dxa"/>
                  <w:vAlign w:val="center"/>
                </w:tcPr>
                <w:p w14:paraId="76E5F2AA" w14:textId="77777777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6E9B5725" w14:textId="0B1DD758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Figma</w:t>
                  </w:r>
                </w:p>
              </w:tc>
              <w:tc>
                <w:tcPr>
                  <w:tcW w:w="284" w:type="dxa"/>
                  <w:vAlign w:val="center"/>
                </w:tcPr>
                <w:p w14:paraId="586B1C27" w14:textId="77777777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2" w:space="0" w:color="BFBFBF" w:themeColor="background1" w:themeShade="BF"/>
                    <w:left w:val="nil"/>
                    <w:bottom w:val="single" w:sz="2" w:space="0" w:color="BFBFBF" w:themeColor="background1" w:themeShade="BF"/>
                  </w:tcBorders>
                  <w:vAlign w:val="center"/>
                </w:tcPr>
                <w:p w14:paraId="2023EBCC" w14:textId="54841BA4" w:rsidR="002B3A96" w:rsidRDefault="002B3A96" w:rsidP="002B3A96">
                  <w:pPr>
                    <w:tabs>
                      <w:tab w:val="left" w:pos="990"/>
                    </w:tabs>
                    <w:spacing w:before="60" w:after="60"/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t>Photoshop</w:t>
                  </w:r>
                </w:p>
              </w:tc>
            </w:tr>
            <w:bookmarkEnd w:id="0"/>
          </w:tbl>
          <w:p w14:paraId="092CCA49" w14:textId="77777777" w:rsidR="005D46CF" w:rsidRPr="00D81E69" w:rsidRDefault="005D46CF" w:rsidP="008E498E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noProof/>
                <w:sz w:val="8"/>
                <w:szCs w:val="8"/>
              </w:rPr>
            </w:pPr>
          </w:p>
          <w:tbl>
            <w:tblPr>
              <w:tblStyle w:val="TableGrid"/>
              <w:tblW w:w="370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22"/>
              <w:gridCol w:w="1937"/>
              <w:gridCol w:w="48"/>
            </w:tblGrid>
            <w:tr w:rsidR="005D46CF" w14:paraId="2F54C490" w14:textId="77777777" w:rsidTr="007143DD">
              <w:trPr>
                <w:trHeight w:val="259"/>
              </w:trPr>
              <w:tc>
                <w:tcPr>
                  <w:tcW w:w="3707" w:type="dxa"/>
                  <w:gridSpan w:val="3"/>
                  <w:tcBorders>
                    <w:bottom w:val="single" w:sz="12" w:space="0" w:color="auto"/>
                  </w:tcBorders>
                  <w:shd w:val="clear" w:color="auto" w:fill="auto"/>
                </w:tcPr>
                <w:p w14:paraId="7312B272" w14:textId="77777777" w:rsidR="005D46CF" w:rsidRPr="00903E35" w:rsidRDefault="005D46CF" w:rsidP="00DE3AC9">
                  <w:pPr>
                    <w:tabs>
                      <w:tab w:val="left" w:pos="990"/>
                    </w:tabs>
                    <w:spacing w:before="60" w:after="60"/>
                    <w:rPr>
                      <w:rFonts w:ascii="Times New Roman" w:hAnsi="Times New Roman" w:cs="Times New Roman"/>
                      <w:noProof/>
                      <w:spacing w:val="20"/>
                    </w:rPr>
                  </w:pPr>
                  <w:r w:rsidRPr="00903E35">
                    <w:rPr>
                      <w:rFonts w:ascii="Constantia" w:hAnsi="Constantia" w:cs="Mongolian Baiti"/>
                      <w:b/>
                      <w:bCs/>
                      <w:caps/>
                      <w:spacing w:val="20"/>
                      <w:sz w:val="32"/>
                      <w:szCs w:val="40"/>
                    </w:rPr>
                    <w:t>Projects</w:t>
                  </w:r>
                </w:p>
              </w:tc>
            </w:tr>
            <w:tr w:rsidR="005D46CF" w14:paraId="17B580F6" w14:textId="77777777" w:rsidTr="007143DD">
              <w:trPr>
                <w:gridAfter w:val="1"/>
                <w:wAfter w:w="48" w:type="dxa"/>
                <w:trHeight w:val="259"/>
              </w:trPr>
              <w:tc>
                <w:tcPr>
                  <w:tcW w:w="1722" w:type="dxa"/>
                  <w:tcBorders>
                    <w:top w:val="single" w:sz="12" w:space="0" w:color="auto"/>
                  </w:tcBorders>
                  <w:shd w:val="clear" w:color="auto" w:fill="auto"/>
                  <w:vAlign w:val="center"/>
                </w:tcPr>
                <w:p w14:paraId="6205999C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18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Cooksmart England</w:t>
                    </w:r>
                  </w:hyperlink>
                </w:p>
              </w:tc>
              <w:tc>
                <w:tcPr>
                  <w:tcW w:w="1937" w:type="dxa"/>
                  <w:tcBorders>
                    <w:top w:val="single" w:sz="12" w:space="0" w:color="auto"/>
                  </w:tcBorders>
                  <w:shd w:val="clear" w:color="auto" w:fill="auto"/>
                  <w:vAlign w:val="center"/>
                </w:tcPr>
                <w:p w14:paraId="0BE2D296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19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Allstate Home Leisure</w:t>
                    </w:r>
                  </w:hyperlink>
                </w:p>
              </w:tc>
            </w:tr>
            <w:tr w:rsidR="005D46CF" w14:paraId="1F9FEBC7" w14:textId="77777777" w:rsidTr="007143DD">
              <w:trPr>
                <w:gridAfter w:val="1"/>
                <w:wAfter w:w="48" w:type="dxa"/>
                <w:trHeight w:val="259"/>
              </w:trPr>
              <w:tc>
                <w:tcPr>
                  <w:tcW w:w="1722" w:type="dxa"/>
                  <w:shd w:val="clear" w:color="auto" w:fill="auto"/>
                  <w:vAlign w:val="center"/>
                </w:tcPr>
                <w:p w14:paraId="29212740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0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T-shirt Ideal</w:t>
                    </w:r>
                  </w:hyperlink>
                </w:p>
              </w:tc>
              <w:tc>
                <w:tcPr>
                  <w:tcW w:w="1937" w:type="dxa"/>
                  <w:shd w:val="clear" w:color="auto" w:fill="auto"/>
                  <w:vAlign w:val="center"/>
                </w:tcPr>
                <w:p w14:paraId="77EB7978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1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Direct Wholesale</w:t>
                    </w:r>
                  </w:hyperlink>
                </w:p>
              </w:tc>
            </w:tr>
            <w:tr w:rsidR="005D46CF" w14:paraId="13975201" w14:textId="77777777" w:rsidTr="007143DD">
              <w:trPr>
                <w:gridAfter w:val="1"/>
                <w:wAfter w:w="48" w:type="dxa"/>
                <w:trHeight w:val="259"/>
              </w:trPr>
              <w:tc>
                <w:tcPr>
                  <w:tcW w:w="1722" w:type="dxa"/>
                  <w:shd w:val="clear" w:color="auto" w:fill="auto"/>
                  <w:vAlign w:val="center"/>
                </w:tcPr>
                <w:p w14:paraId="5524FC72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2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Jazzy Hippo</w:t>
                    </w:r>
                  </w:hyperlink>
                </w:p>
              </w:tc>
              <w:tc>
                <w:tcPr>
                  <w:tcW w:w="1937" w:type="dxa"/>
                  <w:shd w:val="clear" w:color="auto" w:fill="auto"/>
                  <w:vAlign w:val="center"/>
                </w:tcPr>
                <w:p w14:paraId="06F58260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3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Allies of Skin</w:t>
                    </w:r>
                  </w:hyperlink>
                </w:p>
              </w:tc>
            </w:tr>
            <w:tr w:rsidR="005D46CF" w14:paraId="29A501D2" w14:textId="77777777" w:rsidTr="007143DD">
              <w:trPr>
                <w:gridAfter w:val="1"/>
                <w:wAfter w:w="48" w:type="dxa"/>
                <w:trHeight w:val="259"/>
              </w:trPr>
              <w:tc>
                <w:tcPr>
                  <w:tcW w:w="1722" w:type="dxa"/>
                  <w:shd w:val="clear" w:color="auto" w:fill="auto"/>
                  <w:vAlign w:val="center"/>
                </w:tcPr>
                <w:p w14:paraId="2F319B86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4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Hero Genuine Part</w:t>
                    </w:r>
                  </w:hyperlink>
                </w:p>
              </w:tc>
              <w:tc>
                <w:tcPr>
                  <w:tcW w:w="1937" w:type="dxa"/>
                  <w:shd w:val="clear" w:color="auto" w:fill="auto"/>
                  <w:vAlign w:val="center"/>
                </w:tcPr>
                <w:p w14:paraId="1D282F23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5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MS Technology</w:t>
                    </w:r>
                  </w:hyperlink>
                </w:p>
              </w:tc>
            </w:tr>
            <w:tr w:rsidR="005D46CF" w14:paraId="116D8470" w14:textId="77777777" w:rsidTr="007143DD">
              <w:trPr>
                <w:gridAfter w:val="1"/>
                <w:wAfter w:w="48" w:type="dxa"/>
                <w:trHeight w:val="259"/>
              </w:trPr>
              <w:tc>
                <w:tcPr>
                  <w:tcW w:w="1722" w:type="dxa"/>
                  <w:shd w:val="clear" w:color="auto" w:fill="auto"/>
                  <w:vAlign w:val="center"/>
                </w:tcPr>
                <w:p w14:paraId="3A43A04B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6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The Blush Box</w:t>
                    </w:r>
                  </w:hyperlink>
                </w:p>
              </w:tc>
              <w:tc>
                <w:tcPr>
                  <w:tcW w:w="1937" w:type="dxa"/>
                  <w:shd w:val="clear" w:color="auto" w:fill="auto"/>
                  <w:vAlign w:val="center"/>
                </w:tcPr>
                <w:p w14:paraId="4F693044" w14:textId="77777777" w:rsidR="005D46CF" w:rsidRPr="008B27EA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7" w:history="1">
                    <w:r w:rsidR="005D46CF" w:rsidRPr="008B27EA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Flora India</w:t>
                    </w:r>
                  </w:hyperlink>
                </w:p>
              </w:tc>
            </w:tr>
            <w:tr w:rsidR="002B3A96" w14:paraId="1EC42281" w14:textId="77777777" w:rsidTr="007143DD">
              <w:trPr>
                <w:gridAfter w:val="1"/>
                <w:wAfter w:w="48" w:type="dxa"/>
                <w:trHeight w:val="259"/>
              </w:trPr>
              <w:tc>
                <w:tcPr>
                  <w:tcW w:w="1722" w:type="dxa"/>
                  <w:shd w:val="clear" w:color="auto" w:fill="auto"/>
                  <w:vAlign w:val="center"/>
                </w:tcPr>
                <w:p w14:paraId="6A423E1E" w14:textId="5C928558" w:rsidR="002B3A96" w:rsidRPr="002B3A96" w:rsidRDefault="002B3A96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8" w:history="1">
                    <w:r w:rsidRPr="002B3A96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TinyApp</w:t>
                    </w:r>
                  </w:hyperlink>
                </w:p>
              </w:tc>
              <w:tc>
                <w:tcPr>
                  <w:tcW w:w="1937" w:type="dxa"/>
                  <w:shd w:val="clear" w:color="auto" w:fill="auto"/>
                  <w:vAlign w:val="center"/>
                </w:tcPr>
                <w:p w14:paraId="0A55F5D2" w14:textId="5B725135" w:rsidR="002B3A96" w:rsidRPr="002B3A96" w:rsidRDefault="002B3A96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29" w:history="1">
                    <w:r w:rsidRPr="002B3A96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Tweeter</w:t>
                    </w:r>
                  </w:hyperlink>
                </w:p>
              </w:tc>
            </w:tr>
            <w:tr w:rsidR="002B3A96" w14:paraId="5C578846" w14:textId="77777777" w:rsidTr="007143DD">
              <w:trPr>
                <w:gridAfter w:val="1"/>
                <w:wAfter w:w="48" w:type="dxa"/>
                <w:trHeight w:val="259"/>
              </w:trPr>
              <w:tc>
                <w:tcPr>
                  <w:tcW w:w="1722" w:type="dxa"/>
                  <w:shd w:val="clear" w:color="auto" w:fill="auto"/>
                  <w:vAlign w:val="center"/>
                </w:tcPr>
                <w:p w14:paraId="04B04FA7" w14:textId="7D171760" w:rsidR="002B3A96" w:rsidRPr="002B3A96" w:rsidRDefault="002B3A96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30" w:history="1">
                    <w:r w:rsidRPr="002B3A96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Snack-the-planet</w:t>
                    </w:r>
                  </w:hyperlink>
                </w:p>
              </w:tc>
              <w:tc>
                <w:tcPr>
                  <w:tcW w:w="1937" w:type="dxa"/>
                  <w:shd w:val="clear" w:color="auto" w:fill="auto"/>
                  <w:vAlign w:val="center"/>
                </w:tcPr>
                <w:p w14:paraId="7AEC7528" w14:textId="0179DD11" w:rsidR="002B3A96" w:rsidRPr="002B3A96" w:rsidRDefault="002B3A96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31" w:history="1">
                    <w:r w:rsidRPr="002B3A96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Scheduler</w:t>
                    </w:r>
                  </w:hyperlink>
                </w:p>
              </w:tc>
            </w:tr>
            <w:tr w:rsidR="005D46CF" w14:paraId="5945FC94" w14:textId="77777777" w:rsidTr="007143DD">
              <w:trPr>
                <w:trHeight w:val="259"/>
              </w:trPr>
              <w:tc>
                <w:tcPr>
                  <w:tcW w:w="3707" w:type="dxa"/>
                  <w:gridSpan w:val="3"/>
                  <w:shd w:val="clear" w:color="auto" w:fill="auto"/>
                  <w:vAlign w:val="center"/>
                </w:tcPr>
                <w:p w14:paraId="317E6719" w14:textId="03620C23" w:rsidR="005D46CF" w:rsidRPr="00294464" w:rsidRDefault="006B1BDD" w:rsidP="00DE3AC9">
                  <w:pPr>
                    <w:tabs>
                      <w:tab w:val="left" w:pos="990"/>
                    </w:tabs>
                    <w:spacing w:before="120" w:after="60"/>
                    <w:jc w:val="center"/>
                    <w:rPr>
                      <w:rFonts w:ascii="Times New Roman" w:hAnsi="Times New Roman" w:cs="Times New Roman"/>
                      <w:u w:val="single" w:color="000000" w:themeColor="text1"/>
                    </w:rPr>
                  </w:pPr>
                  <w:hyperlink r:id="rId32" w:history="1">
                    <w:r w:rsidR="005D46CF" w:rsidRPr="00294464">
                      <w:rPr>
                        <w:rFonts w:ascii="Times New Roman" w:hAnsi="Times New Roman" w:cs="Times New Roman"/>
                        <w:u w:val="single" w:color="000000" w:themeColor="text1"/>
                      </w:rPr>
                      <w:t>Canadian Caremongering</w:t>
                    </w:r>
                  </w:hyperlink>
                </w:p>
              </w:tc>
            </w:tr>
          </w:tbl>
          <w:p w14:paraId="16A975A0" w14:textId="422CF5F5" w:rsidR="005D46CF" w:rsidRPr="00F97BF5" w:rsidRDefault="005D46CF" w:rsidP="0081391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  <w:vAlign w:val="center"/>
          </w:tcPr>
          <w:p w14:paraId="7E124839" w14:textId="77777777" w:rsidR="005D46CF" w:rsidRPr="00F97BF5" w:rsidRDefault="005D46CF" w:rsidP="00F97BF5">
            <w:pPr>
              <w:tabs>
                <w:tab w:val="left" w:pos="990"/>
              </w:tabs>
              <w:jc w:val="center"/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vMerge w:val="restart"/>
            <w:tcBorders>
              <w:bottom w:val="single" w:sz="4" w:space="0" w:color="auto"/>
            </w:tcBorders>
          </w:tcPr>
          <w:p w14:paraId="11CEAE98" w14:textId="77777777" w:rsidR="005D46CF" w:rsidRPr="004739D2" w:rsidRDefault="005D46CF" w:rsidP="00E52088">
            <w:pPr>
              <w:tabs>
                <w:tab w:val="left" w:pos="990"/>
              </w:tabs>
              <w:jc w:val="center"/>
              <w:rPr>
                <w:rFonts w:ascii="Constantia" w:hAnsi="Constantia" w:cs="Mongolian Baiti"/>
                <w:spacing w:val="20"/>
                <w:sz w:val="52"/>
                <w:szCs w:val="52"/>
              </w:rPr>
            </w:pPr>
            <w:r w:rsidRPr="004739D2">
              <w:rPr>
                <w:rFonts w:ascii="Constantia" w:hAnsi="Constantia" w:cs="Mongolian Baiti"/>
                <w:spacing w:val="20"/>
                <w:sz w:val="52"/>
                <w:szCs w:val="52"/>
              </w:rPr>
              <w:t>PREETI RANI</w:t>
            </w:r>
          </w:p>
          <w:p w14:paraId="1E69AF64" w14:textId="410CB3FE" w:rsidR="005D46CF" w:rsidRPr="005D46CF" w:rsidRDefault="005D46CF" w:rsidP="00813915">
            <w:pPr>
              <w:tabs>
                <w:tab w:val="left" w:pos="990"/>
              </w:tabs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CA"/>
              </w:rPr>
            </w:pPr>
            <w:r w:rsidRPr="00013932">
              <w:rPr>
                <w:rFonts w:ascii="Arial" w:hAnsi="Arial" w:cs="Arial"/>
                <w:color w:val="7B230C" w:themeColor="accent1" w:themeShade="BF"/>
                <w:spacing w:val="20"/>
                <w:sz w:val="32"/>
                <w:szCs w:val="32"/>
              </w:rPr>
              <w:t>Web Designer and Developer</w:t>
            </w:r>
          </w:p>
        </w:tc>
      </w:tr>
      <w:tr w:rsidR="005D46CF" w:rsidRPr="00F97BF5" w14:paraId="6D71628A" w14:textId="77777777" w:rsidTr="005D46CF">
        <w:tc>
          <w:tcPr>
            <w:tcW w:w="3691" w:type="dxa"/>
            <w:vMerge/>
          </w:tcPr>
          <w:p w14:paraId="60E181DC" w14:textId="4D5F6FE0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463FAF10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vMerge/>
            <w:tcBorders>
              <w:top w:val="single" w:sz="4" w:space="0" w:color="auto"/>
            </w:tcBorders>
          </w:tcPr>
          <w:p w14:paraId="142BBFFF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</w:tr>
      <w:tr w:rsidR="005D46CF" w:rsidRPr="00F97BF5" w14:paraId="106584FF" w14:textId="77777777" w:rsidTr="005D46CF">
        <w:tc>
          <w:tcPr>
            <w:tcW w:w="3691" w:type="dxa"/>
            <w:vMerge/>
          </w:tcPr>
          <w:p w14:paraId="1074A849" w14:textId="6153CEB2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6668A7F2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bottom w:val="single" w:sz="12" w:space="0" w:color="auto"/>
            </w:tcBorders>
          </w:tcPr>
          <w:p w14:paraId="57FFEE4B" w14:textId="7A432C39" w:rsidR="005D46CF" w:rsidRPr="00F97BF5" w:rsidRDefault="005D46CF" w:rsidP="00C67E47">
            <w:pPr>
              <w:tabs>
                <w:tab w:val="left" w:pos="990"/>
              </w:tabs>
              <w:spacing w:before="60"/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  <w:r w:rsidRPr="00903E35">
              <w:rPr>
                <w:rFonts w:ascii="Constantia" w:hAnsi="Constantia" w:cs="Mongolian Baiti"/>
                <w:b/>
                <w:bCs/>
                <w:caps/>
                <w:spacing w:val="20"/>
                <w:sz w:val="32"/>
                <w:szCs w:val="40"/>
              </w:rPr>
              <w:t>Experience</w:t>
            </w:r>
          </w:p>
        </w:tc>
      </w:tr>
      <w:tr w:rsidR="005D46CF" w:rsidRPr="00F97BF5" w14:paraId="5D780068" w14:textId="77777777" w:rsidTr="005D46CF">
        <w:tc>
          <w:tcPr>
            <w:tcW w:w="3691" w:type="dxa"/>
            <w:vMerge/>
          </w:tcPr>
          <w:p w14:paraId="50E57BCE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0ECB808E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top w:val="single" w:sz="12" w:space="0" w:color="auto"/>
            </w:tcBorders>
          </w:tcPr>
          <w:p w14:paraId="28C9267E" w14:textId="77777777" w:rsidR="00C109B0" w:rsidRDefault="00C109B0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3C3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3C3D71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veloper (Freelancer) | May 2020 – Present</w:t>
            </w:r>
          </w:p>
          <w:p w14:paraId="47D6693E" w14:textId="05773684" w:rsidR="00C109B0" w:rsidRPr="00E611B8" w:rsidRDefault="00C109B0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2"/>
              </w:rPr>
            </w:pPr>
            <w:r w:rsidRPr="00E611B8"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Vancouver (Canada)</w:t>
            </w:r>
          </w:p>
          <w:p w14:paraId="300F7E96" w14:textId="355C82D3" w:rsidR="005D46CF" w:rsidRPr="005D46CF" w:rsidRDefault="00C109B0" w:rsidP="00550718">
            <w:pPr>
              <w:tabs>
                <w:tab w:val="left" w:pos="990"/>
              </w:tabs>
              <w:spacing w:before="60" w:after="60"/>
              <w:ind w:left="181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Currently, developing the website in WordPress for ICaRN, a research network formed at the University of British Columbia</w:t>
            </w:r>
            <w:r w:rsidR="00AA4A7D">
              <w:rPr>
                <w:rFonts w:ascii="Times New Roman" w:hAnsi="Times New Roman" w:cs="Times New Roman"/>
                <w:sz w:val="20"/>
                <w:szCs w:val="20"/>
              </w:rPr>
              <w:t xml:space="preserve"> and OrePortal, a mining company based in Vancouver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AA4A7D">
              <w:rPr>
                <w:rFonts w:ascii="Times New Roman" w:hAnsi="Times New Roman" w:cs="Times New Roman"/>
                <w:sz w:val="20"/>
                <w:szCs w:val="20"/>
              </w:rPr>
              <w:t xml:space="preserve"> I also developed the website for </w:t>
            </w:r>
            <w:r w:rsidR="00AA4A7D" w:rsidRPr="005D46CF">
              <w:rPr>
                <w:rFonts w:ascii="Times New Roman" w:hAnsi="Times New Roman" w:cs="Times New Roman"/>
                <w:sz w:val="20"/>
                <w:szCs w:val="20"/>
              </w:rPr>
              <w:t>Canadian Caremongering Society</w:t>
            </w:r>
            <w:r w:rsidR="00AA4A7D">
              <w:rPr>
                <w:rFonts w:ascii="Times New Roman" w:hAnsi="Times New Roman" w:cs="Times New Roman"/>
                <w:sz w:val="20"/>
                <w:szCs w:val="20"/>
              </w:rPr>
              <w:t xml:space="preserve"> using WordPress. I consult with the clients to get the </w:t>
            </w:r>
            <w:r w:rsidR="00AA4A7D" w:rsidRPr="005D46CF">
              <w:rPr>
                <w:rFonts w:ascii="Times New Roman" w:hAnsi="Times New Roman" w:cs="Times New Roman"/>
                <w:sz w:val="20"/>
                <w:szCs w:val="20"/>
              </w:rPr>
              <w:t xml:space="preserve">user’s requirements and </w:t>
            </w:r>
            <w:r w:rsidR="00AA4A7D">
              <w:rPr>
                <w:rFonts w:ascii="Times New Roman" w:hAnsi="Times New Roman" w:cs="Times New Roman"/>
                <w:sz w:val="20"/>
                <w:szCs w:val="20"/>
              </w:rPr>
              <w:t xml:space="preserve">then design and develop </w:t>
            </w:r>
            <w:r w:rsidR="00AA4A7D" w:rsidRPr="005D46CF">
              <w:rPr>
                <w:rFonts w:ascii="Times New Roman" w:hAnsi="Times New Roman" w:cs="Times New Roman"/>
                <w:sz w:val="20"/>
                <w:szCs w:val="20"/>
              </w:rPr>
              <w:t>user-friendly and responsive webpages</w:t>
            </w:r>
            <w:r w:rsidR="00AA4A7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D46CF" w:rsidRPr="00F97BF5" w14:paraId="693AD9FC" w14:textId="77777777" w:rsidTr="005D46CF">
        <w:tc>
          <w:tcPr>
            <w:tcW w:w="3691" w:type="dxa"/>
            <w:vMerge/>
          </w:tcPr>
          <w:p w14:paraId="39B6EB6C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39725411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bottom w:val="single" w:sz="4" w:space="0" w:color="BFBFBF" w:themeColor="background1" w:themeShade="BF"/>
            </w:tcBorders>
          </w:tcPr>
          <w:p w14:paraId="720FF51A" w14:textId="77777777" w:rsidR="005D46CF" w:rsidRPr="00F97BF5" w:rsidRDefault="005D46CF" w:rsidP="00550718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</w:tr>
      <w:tr w:rsidR="005D46CF" w:rsidRPr="00F97BF5" w14:paraId="6C55656B" w14:textId="77777777" w:rsidTr="005D46CF">
        <w:trPr>
          <w:trHeight w:val="1402"/>
        </w:trPr>
        <w:tc>
          <w:tcPr>
            <w:tcW w:w="3691" w:type="dxa"/>
            <w:vMerge/>
          </w:tcPr>
          <w:p w14:paraId="1A61D958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  <w:vMerge w:val="restart"/>
          </w:tcPr>
          <w:p w14:paraId="36DBC82E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top w:val="single" w:sz="4" w:space="0" w:color="BFBFBF" w:themeColor="background1" w:themeShade="BF"/>
            </w:tcBorders>
          </w:tcPr>
          <w:p w14:paraId="361AA2E9" w14:textId="77777777" w:rsidR="00C109B0" w:rsidRDefault="00C109B0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3C3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3C3D71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veloper | Oct 2020 – Jan 2021</w:t>
            </w:r>
          </w:p>
          <w:p w14:paraId="36E88682" w14:textId="77777777" w:rsidR="00C109B0" w:rsidRPr="00E611B8" w:rsidRDefault="00C109B0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Dolon Media Group Inc.</w:t>
            </w:r>
            <w:r w:rsidRPr="00E611B8"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 xml:space="preserve">, </w:t>
            </w:r>
            <w:r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 xml:space="preserve">Surrey </w:t>
            </w:r>
            <w:r w:rsidRPr="00E611B8"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(Canada)</w:t>
            </w:r>
          </w:p>
          <w:p w14:paraId="289B63EE" w14:textId="10803C13" w:rsidR="00C109B0" w:rsidRPr="005D46CF" w:rsidRDefault="00C109B0" w:rsidP="00550718">
            <w:pPr>
              <w:tabs>
                <w:tab w:val="left" w:pos="990"/>
              </w:tabs>
              <w:spacing w:before="60" w:after="60"/>
              <w:ind w:left="181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am working as the sole WordPress developer to complete numerous website projects. I work and communicate with clients to design and construct WordPress based websites according to their requirements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D46CF" w:rsidRPr="00F97BF5" w14:paraId="7EDD7EDD" w14:textId="77777777" w:rsidTr="005D46CF">
        <w:trPr>
          <w:trHeight w:val="76"/>
        </w:trPr>
        <w:tc>
          <w:tcPr>
            <w:tcW w:w="3691" w:type="dxa"/>
            <w:vMerge/>
          </w:tcPr>
          <w:p w14:paraId="2A382A3E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  <w:vMerge/>
          </w:tcPr>
          <w:p w14:paraId="47B94DB6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bottom w:val="single" w:sz="4" w:space="0" w:color="BFBFBF" w:themeColor="background1" w:themeShade="BF"/>
            </w:tcBorders>
          </w:tcPr>
          <w:p w14:paraId="2AE71A02" w14:textId="77777777" w:rsidR="005D46CF" w:rsidRPr="005D46CF" w:rsidRDefault="005D46CF" w:rsidP="00550718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5D46CF" w:rsidRPr="00F97BF5" w14:paraId="07B07C34" w14:textId="77777777" w:rsidTr="005D46CF">
        <w:tc>
          <w:tcPr>
            <w:tcW w:w="3691" w:type="dxa"/>
            <w:vMerge/>
          </w:tcPr>
          <w:p w14:paraId="02D21F05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51FCB5FE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top w:val="single" w:sz="4" w:space="0" w:color="BFBFBF" w:themeColor="background1" w:themeShade="BF"/>
            </w:tcBorders>
          </w:tcPr>
          <w:p w14:paraId="606B7EF8" w14:textId="255C2BA5" w:rsidR="005D46CF" w:rsidRDefault="00A714BE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C3D71">
              <w:rPr>
                <w:rFonts w:ascii="Times New Roman" w:hAnsi="Times New Roman" w:cs="Times New Roman"/>
                <w:sz w:val="24"/>
                <w:szCs w:val="24"/>
              </w:rPr>
              <w:t xml:space="preserve">UI/UX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3C3D71">
              <w:rPr>
                <w:rFonts w:ascii="Times New Roman" w:hAnsi="Times New Roman" w:cs="Times New Roman"/>
                <w:sz w:val="24"/>
                <w:szCs w:val="24"/>
              </w:rPr>
              <w:t>esigner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(Internship) | April 2020 – July 2020</w:t>
            </w:r>
          </w:p>
          <w:p w14:paraId="16F2DFBD" w14:textId="03E03CB3" w:rsidR="005D46CF" w:rsidRPr="00E611B8" w:rsidRDefault="00A714BE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2"/>
              </w:rPr>
            </w:pPr>
            <w:r w:rsidRPr="00E611B8"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Evolve X Organization, Vancouver (Canada)</w:t>
            </w:r>
          </w:p>
          <w:p w14:paraId="66DEAD6F" w14:textId="6A5EACE7" w:rsidR="005D46CF" w:rsidRPr="005D46CF" w:rsidRDefault="00A714BE" w:rsidP="00550718">
            <w:pPr>
              <w:tabs>
                <w:tab w:val="left" w:pos="990"/>
              </w:tabs>
              <w:spacing w:before="60" w:after="60"/>
              <w:ind w:left="181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Work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ed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 xml:space="preserve"> for website development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of 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Organic Moringa using React JS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My tasks included p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erforming layout adjustment and designing interface elements based on the designs provided by graphic designer and tester’s feedback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I used </w:t>
            </w:r>
            <w:r w:rsidRPr="000B2BC8">
              <w:rPr>
                <w:rFonts w:ascii="Times New Roman" w:hAnsi="Times New Roman" w:cs="Times New Roman"/>
                <w:sz w:val="20"/>
                <w:szCs w:val="20"/>
              </w:rPr>
              <w:t xml:space="preserve">the responsive design element for media (mobile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&amp;</w:t>
            </w:r>
            <w:r w:rsidRPr="000B2BC8">
              <w:rPr>
                <w:rFonts w:ascii="Times New Roman" w:hAnsi="Times New Roman" w:cs="Times New Roman"/>
                <w:sz w:val="20"/>
                <w:szCs w:val="20"/>
              </w:rPr>
              <w:t xml:space="preserve"> tablet) compatibility</w:t>
            </w:r>
            <w:r w:rsidR="005903A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D46CF" w:rsidRPr="00F97BF5" w14:paraId="77961840" w14:textId="77777777" w:rsidTr="005D46CF">
        <w:tc>
          <w:tcPr>
            <w:tcW w:w="3691" w:type="dxa"/>
            <w:vMerge/>
          </w:tcPr>
          <w:p w14:paraId="01240B3D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5ECFCF24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left w:val="nil"/>
              <w:bottom w:val="single" w:sz="4" w:space="0" w:color="BFBFBF" w:themeColor="background1" w:themeShade="BF"/>
            </w:tcBorders>
          </w:tcPr>
          <w:p w14:paraId="654A89D2" w14:textId="77777777" w:rsidR="005D46CF" w:rsidRPr="00F97BF5" w:rsidRDefault="005D46CF" w:rsidP="00550718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</w:tr>
      <w:tr w:rsidR="005D46CF" w:rsidRPr="00F97BF5" w14:paraId="45E7BC4C" w14:textId="77777777" w:rsidTr="00AD1288">
        <w:tc>
          <w:tcPr>
            <w:tcW w:w="3691" w:type="dxa"/>
            <w:vMerge/>
          </w:tcPr>
          <w:p w14:paraId="6CCF64DC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6B5D490D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top w:val="single" w:sz="4" w:space="0" w:color="BFBFBF" w:themeColor="background1" w:themeShade="BF"/>
              <w:left w:val="nil"/>
            </w:tcBorders>
          </w:tcPr>
          <w:p w14:paraId="428BFEC4" w14:textId="77777777" w:rsidR="005D46CF" w:rsidRDefault="005D46CF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 engineer | June 2018 – June 2019</w:t>
            </w:r>
          </w:p>
          <w:p w14:paraId="0FB976BA" w14:textId="77777777" w:rsidR="005D46CF" w:rsidRPr="00E611B8" w:rsidRDefault="005D46CF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Orange Mantra, Gurgaon</w:t>
            </w:r>
            <w:r w:rsidRPr="00E611B8"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India</w:t>
            </w:r>
            <w:r w:rsidRPr="00E611B8"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)</w:t>
            </w:r>
          </w:p>
          <w:p w14:paraId="74C85EBF" w14:textId="45707F16" w:rsidR="005D46CF" w:rsidRPr="005D46CF" w:rsidRDefault="005D46CF" w:rsidP="00550718">
            <w:pPr>
              <w:tabs>
                <w:tab w:val="left" w:pos="990"/>
              </w:tabs>
              <w:spacing w:before="60" w:after="60"/>
              <w:ind w:left="181"/>
              <w:rPr>
                <w:rFonts w:ascii="Times New Roman" w:hAnsi="Times New Roman" w:cs="Times New Roman"/>
                <w:sz w:val="20"/>
                <w:szCs w:val="20"/>
              </w:rPr>
            </w:pP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Worked on various projects from research to conceptual design &amp;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implementation and monitored web pages for continuous improvement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I u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sed designs to code the layouts using HTML, CSS, JavaScript, and Magento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and i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ntegrate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 xml:space="preserve"> APIs such as payment gateway and shipping platform into the website</w:t>
            </w:r>
            <w:r w:rsidR="00A714BE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D46CF" w:rsidRPr="00F97BF5" w14:paraId="35E9F97C" w14:textId="77777777" w:rsidTr="00AD1288">
        <w:tc>
          <w:tcPr>
            <w:tcW w:w="3691" w:type="dxa"/>
            <w:vMerge/>
          </w:tcPr>
          <w:p w14:paraId="66D05E6C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62C334C4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left w:val="nil"/>
              <w:bottom w:val="single" w:sz="4" w:space="0" w:color="BFBFBF" w:themeColor="background1" w:themeShade="BF"/>
            </w:tcBorders>
          </w:tcPr>
          <w:p w14:paraId="75CC33BE" w14:textId="77777777" w:rsidR="005D46CF" w:rsidRPr="00F97BF5" w:rsidRDefault="005D46CF" w:rsidP="00550718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</w:tr>
      <w:tr w:rsidR="005D46CF" w:rsidRPr="00F97BF5" w14:paraId="7E125D70" w14:textId="77777777" w:rsidTr="00AD1288">
        <w:tc>
          <w:tcPr>
            <w:tcW w:w="3691" w:type="dxa"/>
            <w:vMerge/>
          </w:tcPr>
          <w:p w14:paraId="0D766D1F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1344F45D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top w:val="single" w:sz="4" w:space="0" w:color="BFBFBF" w:themeColor="background1" w:themeShade="BF"/>
              <w:left w:val="nil"/>
            </w:tcBorders>
          </w:tcPr>
          <w:p w14:paraId="04FA3B06" w14:textId="77777777" w:rsidR="005D46CF" w:rsidRDefault="005D46CF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Magneto developer | Feb 2017 – Dec 2017</w:t>
            </w:r>
          </w:p>
          <w:p w14:paraId="0EB716E5" w14:textId="77777777" w:rsidR="005D46CF" w:rsidRPr="00E611B8" w:rsidRDefault="005D46CF" w:rsidP="00550718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HiDigits IT Services Ltd., New Delhi</w:t>
            </w:r>
            <w:r w:rsidRPr="00E611B8"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India</w:t>
            </w:r>
            <w:r w:rsidRPr="00E611B8">
              <w:rPr>
                <w:rFonts w:ascii="Times New Roman" w:hAnsi="Times New Roman" w:cs="Times New Roman"/>
                <w:color w:val="7B230C" w:themeColor="accent1" w:themeShade="BF"/>
                <w:sz w:val="22"/>
              </w:rPr>
              <w:t>)</w:t>
            </w:r>
          </w:p>
          <w:p w14:paraId="575F4CCE" w14:textId="07C849D0" w:rsidR="005D46CF" w:rsidRPr="005D46CF" w:rsidRDefault="005D46CF" w:rsidP="00550718">
            <w:pPr>
              <w:tabs>
                <w:tab w:val="left" w:pos="990"/>
              </w:tabs>
              <w:spacing w:before="60" w:after="60"/>
              <w:ind w:left="181"/>
              <w:rPr>
                <w:rFonts w:ascii="Times New Roman" w:hAnsi="Times New Roman" w:cs="Times New Roman"/>
                <w:sz w:val="20"/>
                <w:szCs w:val="20"/>
              </w:rPr>
            </w:pP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Consulted with clients to understand their requirements for webpage designs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then i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nstalled Magento on web servers &amp; implement the approved designs with APIs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I also u</w:t>
            </w:r>
            <w:r w:rsidRPr="005D46CF">
              <w:rPr>
                <w:rFonts w:ascii="Times New Roman" w:hAnsi="Times New Roman" w:cs="Times New Roman"/>
                <w:sz w:val="20"/>
                <w:szCs w:val="20"/>
              </w:rPr>
              <w:t>sed WordPress to integrate blog page designs into Magento</w:t>
            </w:r>
            <w:r w:rsidR="00A714BE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D46CF" w:rsidRPr="00F97BF5" w14:paraId="36C13848" w14:textId="77777777" w:rsidTr="00013932">
        <w:tc>
          <w:tcPr>
            <w:tcW w:w="3691" w:type="dxa"/>
            <w:vMerge/>
          </w:tcPr>
          <w:p w14:paraId="4D46DFA7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32FED592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</w:tcPr>
          <w:p w14:paraId="75541BF3" w14:textId="06C6661E" w:rsidR="005D46CF" w:rsidRPr="00F97BF5" w:rsidRDefault="005D46CF" w:rsidP="00C67E47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</w:tr>
      <w:tr w:rsidR="005D46CF" w:rsidRPr="00F97BF5" w14:paraId="3320CAE2" w14:textId="77777777" w:rsidTr="00013932">
        <w:tc>
          <w:tcPr>
            <w:tcW w:w="3691" w:type="dxa"/>
            <w:vMerge/>
          </w:tcPr>
          <w:p w14:paraId="2053936B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414B28BE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bottom w:val="single" w:sz="12" w:space="0" w:color="auto"/>
            </w:tcBorders>
          </w:tcPr>
          <w:p w14:paraId="7B66D5B0" w14:textId="155988E9" w:rsidR="005D46CF" w:rsidRPr="00F97BF5" w:rsidRDefault="005D46CF" w:rsidP="00CD21CC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  <w:r w:rsidRPr="00903E35">
              <w:rPr>
                <w:rFonts w:ascii="Constantia" w:hAnsi="Constantia" w:cs="Mongolian Baiti"/>
                <w:b/>
                <w:bCs/>
                <w:caps/>
                <w:spacing w:val="20"/>
                <w:sz w:val="32"/>
                <w:szCs w:val="40"/>
              </w:rPr>
              <w:t>Education</w:t>
            </w:r>
          </w:p>
        </w:tc>
      </w:tr>
      <w:tr w:rsidR="005D46CF" w:rsidRPr="00F97BF5" w14:paraId="51B71244" w14:textId="77777777" w:rsidTr="00013932">
        <w:trPr>
          <w:trHeight w:val="312"/>
        </w:trPr>
        <w:tc>
          <w:tcPr>
            <w:tcW w:w="3691" w:type="dxa"/>
            <w:vMerge/>
          </w:tcPr>
          <w:p w14:paraId="762E20E1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283" w:type="dxa"/>
          </w:tcPr>
          <w:p w14:paraId="62B03F10" w14:textId="77777777" w:rsidR="005D46CF" w:rsidRPr="00F97BF5" w:rsidRDefault="005D46CF" w:rsidP="00F97BF5">
            <w:pPr>
              <w:tabs>
                <w:tab w:val="left" w:pos="990"/>
              </w:tabs>
              <w:rPr>
                <w:rFonts w:ascii="Times New Roman" w:hAnsi="Times New Roman" w:cs="Times New Roman"/>
                <w:sz w:val="8"/>
                <w:szCs w:val="8"/>
                <w:lang w:val="en-CA"/>
              </w:rPr>
            </w:pPr>
          </w:p>
        </w:tc>
        <w:tc>
          <w:tcPr>
            <w:tcW w:w="7093" w:type="dxa"/>
            <w:tcBorders>
              <w:top w:val="single" w:sz="12" w:space="0" w:color="auto"/>
            </w:tcBorders>
          </w:tcPr>
          <w:p w14:paraId="5F6D5965" w14:textId="7A563D22" w:rsidR="007E58D2" w:rsidRDefault="007E58D2" w:rsidP="007E58D2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Full-Stack Web Development (Diploma)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Present </w:t>
            </w:r>
          </w:p>
          <w:p w14:paraId="010B5368" w14:textId="6FB756A6" w:rsidR="007E58D2" w:rsidRDefault="007E58D2" w:rsidP="00550718">
            <w:pPr>
              <w:tabs>
                <w:tab w:val="left" w:pos="990"/>
              </w:tabs>
              <w:spacing w:before="60" w:after="120"/>
              <w:ind w:left="181"/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</w:pPr>
            <w:r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  <w:t>Lighthouse Labs</w:t>
            </w:r>
            <w:r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  <w:t>, Vancouver (Canada)</w:t>
            </w:r>
          </w:p>
          <w:p w14:paraId="53888AF8" w14:textId="3444BE00" w:rsidR="005D46CF" w:rsidRDefault="005D46CF" w:rsidP="00C1770C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DevOps Course | May 2020 – Aug 2020</w:t>
            </w:r>
          </w:p>
          <w:p w14:paraId="6F006C2F" w14:textId="0A1ED123" w:rsidR="005D46CF" w:rsidRDefault="005D46CF" w:rsidP="00550718">
            <w:pPr>
              <w:tabs>
                <w:tab w:val="left" w:pos="990"/>
              </w:tabs>
              <w:spacing w:before="60" w:after="120"/>
              <w:ind w:left="181"/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</w:pPr>
            <w:r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  <w:t>ComIT, Vancouver (Canada)</w:t>
            </w:r>
          </w:p>
          <w:p w14:paraId="2F6C2566" w14:textId="77777777" w:rsidR="005D46CF" w:rsidRDefault="005D46CF" w:rsidP="00C1770C">
            <w:pPr>
              <w:tabs>
                <w:tab w:val="left" w:pos="990"/>
              </w:tabs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Electronics and Communication (B. Eng.) | Aug 2010 – June 2014</w:t>
            </w:r>
          </w:p>
          <w:p w14:paraId="636FF277" w14:textId="5B472B5A" w:rsidR="005D46CF" w:rsidRDefault="005D46CF" w:rsidP="00550718">
            <w:pPr>
              <w:tabs>
                <w:tab w:val="left" w:pos="990"/>
              </w:tabs>
              <w:spacing w:before="60"/>
              <w:ind w:left="181"/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</w:pPr>
            <w:r w:rsidRPr="00230E31"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  <w:t>R</w:t>
            </w:r>
            <w:r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  <w:t>KDF</w:t>
            </w:r>
            <w:r w:rsidRPr="00230E31"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  <w:t xml:space="preserve"> Institute of</w:t>
            </w:r>
            <w:r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  <w:t xml:space="preserve"> Science and Technology, Bhopal (India)</w:t>
            </w:r>
          </w:p>
          <w:p w14:paraId="1E70353C" w14:textId="151861E3" w:rsidR="005D46CF" w:rsidRPr="00C67E47" w:rsidRDefault="005D46CF" w:rsidP="00C1770C">
            <w:pPr>
              <w:tabs>
                <w:tab w:val="left" w:pos="990"/>
              </w:tabs>
              <w:spacing w:before="60"/>
              <w:rPr>
                <w:rFonts w:ascii="Times New Roman" w:hAnsi="Times New Roman" w:cs="Times New Roman"/>
                <w:color w:val="7B230C" w:themeColor="accent1" w:themeShade="BF"/>
                <w:sz w:val="22"/>
                <w:lang w:val="en-CA"/>
              </w:rPr>
            </w:pPr>
          </w:p>
        </w:tc>
      </w:tr>
    </w:tbl>
    <w:p w14:paraId="462B3650" w14:textId="74C4AF7D" w:rsidR="00F35E04" w:rsidRPr="00C1770C" w:rsidRDefault="00F35E04" w:rsidP="00C1770C">
      <w:pPr>
        <w:tabs>
          <w:tab w:val="left" w:pos="990"/>
        </w:tabs>
        <w:rPr>
          <w:sz w:val="6"/>
          <w:szCs w:val="6"/>
          <w:lang w:val="en-CA"/>
        </w:rPr>
      </w:pPr>
    </w:p>
    <w:sectPr w:rsidR="00F35E04" w:rsidRPr="00C1770C" w:rsidSect="00D2351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0" w:right="720" w:bottom="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603BA" w14:textId="77777777" w:rsidR="006B1BDD" w:rsidRDefault="006B1BDD" w:rsidP="000C45FF">
      <w:r>
        <w:separator/>
      </w:r>
    </w:p>
  </w:endnote>
  <w:endnote w:type="continuationSeparator" w:id="0">
    <w:p w14:paraId="067ACAE2" w14:textId="77777777" w:rsidR="006B1BDD" w:rsidRDefault="006B1BD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DB4477" w14:textId="77777777" w:rsidR="008B1ABE" w:rsidRDefault="008B1A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F9E8F" w14:textId="77777777" w:rsidR="008B1ABE" w:rsidRDefault="008B1A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9377CA" w14:textId="77777777" w:rsidR="008B1ABE" w:rsidRDefault="008B1A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6C47C7" w14:textId="77777777" w:rsidR="006B1BDD" w:rsidRDefault="006B1BDD" w:rsidP="000C45FF">
      <w:r>
        <w:separator/>
      </w:r>
    </w:p>
  </w:footnote>
  <w:footnote w:type="continuationSeparator" w:id="0">
    <w:p w14:paraId="753C0B0B" w14:textId="77777777" w:rsidR="006B1BDD" w:rsidRDefault="006B1BD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1EDBFC" w14:textId="77777777" w:rsidR="008B1ABE" w:rsidRDefault="008B1A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7687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23BA04B" wp14:editId="2481397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1" name="Graphic 3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02A0C" w14:textId="77777777" w:rsidR="008B1ABE" w:rsidRDefault="008B1A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2pt;height:12pt" o:bullet="t">
        <v:imagedata r:id="rId1" o:title="mso5102"/>
      </v:shape>
    </w:pict>
  </w:numPicBullet>
  <w:abstractNum w:abstractNumId="0" w15:restartNumberingAfterBreak="0">
    <w:nsid w:val="2007594E"/>
    <w:multiLevelType w:val="hybridMultilevel"/>
    <w:tmpl w:val="BFFA636E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12A8E"/>
    <w:multiLevelType w:val="hybridMultilevel"/>
    <w:tmpl w:val="71344DEE"/>
    <w:lvl w:ilvl="0" w:tplc="1009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2" w15:restartNumberingAfterBreak="0">
    <w:nsid w:val="4BDA2098"/>
    <w:multiLevelType w:val="hybridMultilevel"/>
    <w:tmpl w:val="C7D84848"/>
    <w:lvl w:ilvl="0" w:tplc="A0EC260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AE2A90"/>
    <w:multiLevelType w:val="hybridMultilevel"/>
    <w:tmpl w:val="17289B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U2NzA0NTUyNjczN7dU0lEKTi0uzszPAykwNK4FAHb66v0tAAAA"/>
  </w:docVars>
  <w:rsids>
    <w:rsidRoot w:val="00F35E04"/>
    <w:rsid w:val="00013932"/>
    <w:rsid w:val="00036450"/>
    <w:rsid w:val="00061BBC"/>
    <w:rsid w:val="00094499"/>
    <w:rsid w:val="000B2BC8"/>
    <w:rsid w:val="000C306C"/>
    <w:rsid w:val="000C45FF"/>
    <w:rsid w:val="000E1149"/>
    <w:rsid w:val="000E3FD1"/>
    <w:rsid w:val="000F4105"/>
    <w:rsid w:val="00112054"/>
    <w:rsid w:val="001325ED"/>
    <w:rsid w:val="001525E1"/>
    <w:rsid w:val="00180329"/>
    <w:rsid w:val="0019001F"/>
    <w:rsid w:val="001A74A5"/>
    <w:rsid w:val="001B2ABD"/>
    <w:rsid w:val="001E0391"/>
    <w:rsid w:val="001E1759"/>
    <w:rsid w:val="001E3735"/>
    <w:rsid w:val="001E4DEA"/>
    <w:rsid w:val="001F1ECC"/>
    <w:rsid w:val="00230E31"/>
    <w:rsid w:val="002400EB"/>
    <w:rsid w:val="00256CF7"/>
    <w:rsid w:val="00265C09"/>
    <w:rsid w:val="00281FD5"/>
    <w:rsid w:val="002869B9"/>
    <w:rsid w:val="00294464"/>
    <w:rsid w:val="002B3A96"/>
    <w:rsid w:val="002D539E"/>
    <w:rsid w:val="002F1C83"/>
    <w:rsid w:val="002F5C5A"/>
    <w:rsid w:val="0030481B"/>
    <w:rsid w:val="003156FC"/>
    <w:rsid w:val="003254B5"/>
    <w:rsid w:val="00337E44"/>
    <w:rsid w:val="00346360"/>
    <w:rsid w:val="0037121F"/>
    <w:rsid w:val="003A5280"/>
    <w:rsid w:val="003A6B7D"/>
    <w:rsid w:val="003B06CA"/>
    <w:rsid w:val="003C3D71"/>
    <w:rsid w:val="003C4958"/>
    <w:rsid w:val="003E6B47"/>
    <w:rsid w:val="004071FC"/>
    <w:rsid w:val="00416825"/>
    <w:rsid w:val="00425E47"/>
    <w:rsid w:val="00444CBA"/>
    <w:rsid w:val="00445947"/>
    <w:rsid w:val="004739D2"/>
    <w:rsid w:val="004813B3"/>
    <w:rsid w:val="0049153C"/>
    <w:rsid w:val="00496591"/>
    <w:rsid w:val="004C63E4"/>
    <w:rsid w:val="004D3011"/>
    <w:rsid w:val="004E268B"/>
    <w:rsid w:val="004E50E9"/>
    <w:rsid w:val="00502562"/>
    <w:rsid w:val="00511C14"/>
    <w:rsid w:val="0051361D"/>
    <w:rsid w:val="005262AC"/>
    <w:rsid w:val="00550718"/>
    <w:rsid w:val="0056194D"/>
    <w:rsid w:val="0056283E"/>
    <w:rsid w:val="00581F4D"/>
    <w:rsid w:val="005903A1"/>
    <w:rsid w:val="005C540C"/>
    <w:rsid w:val="005D46CF"/>
    <w:rsid w:val="005E39D5"/>
    <w:rsid w:val="00600670"/>
    <w:rsid w:val="0062123A"/>
    <w:rsid w:val="006308F2"/>
    <w:rsid w:val="00646E75"/>
    <w:rsid w:val="006771D0"/>
    <w:rsid w:val="006B1BDD"/>
    <w:rsid w:val="00715FCB"/>
    <w:rsid w:val="00743101"/>
    <w:rsid w:val="007775E1"/>
    <w:rsid w:val="007867A0"/>
    <w:rsid w:val="007927F5"/>
    <w:rsid w:val="007E58D2"/>
    <w:rsid w:val="007F6F7C"/>
    <w:rsid w:val="00802CA0"/>
    <w:rsid w:val="00813915"/>
    <w:rsid w:val="00824282"/>
    <w:rsid w:val="0085721C"/>
    <w:rsid w:val="008863F7"/>
    <w:rsid w:val="008B1ABE"/>
    <w:rsid w:val="008B27EA"/>
    <w:rsid w:val="008C18C6"/>
    <w:rsid w:val="008D00D8"/>
    <w:rsid w:val="008E498E"/>
    <w:rsid w:val="00903E35"/>
    <w:rsid w:val="009260CD"/>
    <w:rsid w:val="00952C25"/>
    <w:rsid w:val="00972121"/>
    <w:rsid w:val="009E4853"/>
    <w:rsid w:val="00A2118D"/>
    <w:rsid w:val="00A46857"/>
    <w:rsid w:val="00A714BE"/>
    <w:rsid w:val="00AA4A7D"/>
    <w:rsid w:val="00AB62C6"/>
    <w:rsid w:val="00AC1EE5"/>
    <w:rsid w:val="00AD1288"/>
    <w:rsid w:val="00AD76E2"/>
    <w:rsid w:val="00B20152"/>
    <w:rsid w:val="00B359E4"/>
    <w:rsid w:val="00B57D98"/>
    <w:rsid w:val="00B70850"/>
    <w:rsid w:val="00B86B14"/>
    <w:rsid w:val="00BF4FC2"/>
    <w:rsid w:val="00C066B6"/>
    <w:rsid w:val="00C109B0"/>
    <w:rsid w:val="00C1770C"/>
    <w:rsid w:val="00C37BA1"/>
    <w:rsid w:val="00C4674C"/>
    <w:rsid w:val="00C506CF"/>
    <w:rsid w:val="00C67E47"/>
    <w:rsid w:val="00C72BED"/>
    <w:rsid w:val="00C9578B"/>
    <w:rsid w:val="00CB0055"/>
    <w:rsid w:val="00CD21CC"/>
    <w:rsid w:val="00CF0F77"/>
    <w:rsid w:val="00CF5A2D"/>
    <w:rsid w:val="00D2351A"/>
    <w:rsid w:val="00D2522B"/>
    <w:rsid w:val="00D422DE"/>
    <w:rsid w:val="00D53C3C"/>
    <w:rsid w:val="00D5459D"/>
    <w:rsid w:val="00D81E69"/>
    <w:rsid w:val="00DA1F4D"/>
    <w:rsid w:val="00DB1849"/>
    <w:rsid w:val="00DD172A"/>
    <w:rsid w:val="00DE3AC9"/>
    <w:rsid w:val="00E1172F"/>
    <w:rsid w:val="00E1472E"/>
    <w:rsid w:val="00E25A26"/>
    <w:rsid w:val="00E4381A"/>
    <w:rsid w:val="00E52088"/>
    <w:rsid w:val="00E53ED2"/>
    <w:rsid w:val="00E55D74"/>
    <w:rsid w:val="00E611B8"/>
    <w:rsid w:val="00E6376E"/>
    <w:rsid w:val="00E77D97"/>
    <w:rsid w:val="00E80A73"/>
    <w:rsid w:val="00EA7F40"/>
    <w:rsid w:val="00EB69EA"/>
    <w:rsid w:val="00EE518E"/>
    <w:rsid w:val="00F15E56"/>
    <w:rsid w:val="00F35E04"/>
    <w:rsid w:val="00F60274"/>
    <w:rsid w:val="00F77FB9"/>
    <w:rsid w:val="00F97BF5"/>
    <w:rsid w:val="00FA77DC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7148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A53010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7B230C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A65E1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7B230C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E53ED2"/>
    <w:rPr>
      <w:color w:val="FB9318" w:themeColor="followed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3C3D7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B27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27E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27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27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27E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7EA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7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ooksmart.co.uk/" TargetMode="External"/><Relationship Id="rId26" Type="http://schemas.openxmlformats.org/officeDocument/2006/relationships/hyperlink" Target="http://www.theblushbox.in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directwholesale.com.sg/" TargetMode="External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Preetirani123" TargetMode="External"/><Relationship Id="rId25" Type="http://schemas.openxmlformats.org/officeDocument/2006/relationships/hyperlink" Target="http://mstechnology.net.in/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tshirtideal.ca/" TargetMode="External"/><Relationship Id="rId29" Type="http://schemas.openxmlformats.org/officeDocument/2006/relationships/hyperlink" Target="https://github.com/Preetirani123/tweet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www.hgpmart.com/" TargetMode="External"/><Relationship Id="rId32" Type="http://schemas.openxmlformats.org/officeDocument/2006/relationships/hyperlink" Target="http://canadiancaremongering.org/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linkedin.com/in/preeti-rani-14117811a/" TargetMode="External"/><Relationship Id="rId23" Type="http://schemas.openxmlformats.org/officeDocument/2006/relationships/hyperlink" Target="https://alliesofskin.com/" TargetMode="External"/><Relationship Id="rId28" Type="http://schemas.openxmlformats.org/officeDocument/2006/relationships/hyperlink" Target="https://github.com/Preetirani123/tinyapp" TargetMode="External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homeleisure.com/" TargetMode="External"/><Relationship Id="rId31" Type="http://schemas.openxmlformats.org/officeDocument/2006/relationships/hyperlink" Target="https://github.com/Preetirani123/schedul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tiff"/><Relationship Id="rId22" Type="http://schemas.openxmlformats.org/officeDocument/2006/relationships/hyperlink" Target="https://jazzyhippo.com/" TargetMode="External"/><Relationship Id="rId27" Type="http://schemas.openxmlformats.org/officeDocument/2006/relationships/hyperlink" Target="https://www.floraindia.com/" TargetMode="External"/><Relationship Id="rId30" Type="http://schemas.openxmlformats.org/officeDocument/2006/relationships/hyperlink" Target="https://github.com/Preetirani123/midterm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itk\AppData\Roaming\Microsoft\Templates\Blue%20grey%20resume.dotx" TargetMode="External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905CF5C-07CC-426B-8CBA-BB76D68ED0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2020-06-07T06:22:00Z</dcterms:created>
  <dcterms:modified xsi:type="dcterms:W3CDTF">2021-03-28T21:53:00Z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